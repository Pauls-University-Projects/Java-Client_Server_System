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1374AE81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6E0D68A7" w14:textId="3FC9CE46" w:rsidR="005854DB" w:rsidRPr="005854DB" w:rsidRDefault="00EA20A7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3478322223AF4A7F82F1ACA97357A9A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DB61B3">
                  <w:t>Textual Analysis</w:t>
                </w:r>
              </w:sdtContent>
            </w:sdt>
          </w:p>
        </w:tc>
      </w:tr>
      <w:tr w:rsidR="005854DB" w:rsidRPr="0092125E" w14:paraId="09338C5F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7E574AA0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5D6CC11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4C5F9067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326C7680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A0355CF22FB34C2E8567AB08DDC0A7D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199CE0E5" w14:textId="37923F9C" w:rsidR="005854DB" w:rsidRPr="005854DB" w:rsidRDefault="00DB61B3" w:rsidP="005854DB">
                <w:pPr>
                  <w:pStyle w:val="Subtitle"/>
                </w:pPr>
                <w:r>
                  <w:t>List of Potential Classes</w:t>
                </w:r>
              </w:p>
            </w:sdtContent>
          </w:sdt>
        </w:tc>
      </w:tr>
    </w:tbl>
    <w:bookmarkEnd w:id="0"/>
    <w:p w14:paraId="060AE704" w14:textId="5C3AE6B4" w:rsidR="00BD0C60" w:rsidRDefault="00DB61B3" w:rsidP="005854DB">
      <w:pPr>
        <w:pStyle w:val="Heading1"/>
      </w:pPr>
      <w:r>
        <w:t xml:space="preserve">Using </w:t>
      </w:r>
      <w:r w:rsidR="005D7AE8">
        <w:t xml:space="preserve">the </w:t>
      </w:r>
      <w:r>
        <w:t>“</w:t>
      </w:r>
      <w:r w:rsidRPr="00DB61B3">
        <w:rPr>
          <w:i/>
          <w:iCs/>
        </w:rPr>
        <w:t>nouns</w:t>
      </w:r>
      <w:r>
        <w:t>” technique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685B4E" w14:paraId="03BB8547" w14:textId="77777777" w:rsidTr="003D6AFD">
        <w:trPr>
          <w:trHeight w:val="297"/>
        </w:trPr>
        <w:sdt>
          <w:sdt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B4D481C" w14:textId="77777777" w:rsidR="00685B4E" w:rsidRP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14:paraId="66DB6EF4" w14:textId="77777777" w:rsidR="00685B4E" w:rsidRDefault="00B47287" w:rsidP="00685B4E">
            <w:pPr>
              <w:pStyle w:val="ListNumber"/>
            </w:pPr>
            <w:r w:rsidRPr="00B47287">
              <w:t xml:space="preserve">This </w:t>
            </w:r>
            <w:r w:rsidRPr="00000EBD">
              <w:rPr>
                <w:u w:val="single"/>
              </w:rPr>
              <w:t>system</w:t>
            </w:r>
            <w:r w:rsidRPr="00B47287">
              <w:t xml:space="preserve"> is responsible for managing global </w:t>
            </w:r>
            <w:r w:rsidRPr="00B47287">
              <w:rPr>
                <w:u w:val="single"/>
              </w:rPr>
              <w:t>airline</w:t>
            </w:r>
            <w:r w:rsidRPr="00000EBD">
              <w:t xml:space="preserve"> </w:t>
            </w:r>
            <w:r w:rsidRPr="00000EBD">
              <w:rPr>
                <w:u w:val="single"/>
              </w:rPr>
              <w:t>routes</w:t>
            </w:r>
            <w:r w:rsidRPr="00B47287">
              <w:t xml:space="preserve"> between </w:t>
            </w:r>
            <w:r w:rsidRPr="00000EBD">
              <w:rPr>
                <w:u w:val="single"/>
              </w:rPr>
              <w:t>airports</w:t>
            </w:r>
            <w:r w:rsidRPr="00B47287">
              <w:t xml:space="preserve">.  The </w:t>
            </w:r>
            <w:r w:rsidRPr="00B47287">
              <w:rPr>
                <w:u w:val="single"/>
              </w:rPr>
              <w:t>air traffic controllers</w:t>
            </w:r>
            <w:r w:rsidRPr="00B47287">
              <w:t xml:space="preserve"> should be able to access and manage this </w:t>
            </w:r>
            <w:r w:rsidRPr="006B6E5D">
              <w:rPr>
                <w:u w:val="single"/>
              </w:rPr>
              <w:t>information</w:t>
            </w:r>
            <w:r w:rsidRPr="00B47287">
              <w:t xml:space="preserve"> thorough a </w:t>
            </w:r>
            <w:r w:rsidRPr="00000EBD">
              <w:rPr>
                <w:u w:val="single"/>
              </w:rPr>
              <w:t>client GUI interface</w:t>
            </w:r>
            <w:r w:rsidRPr="00B47287">
              <w:t>.</w:t>
            </w:r>
          </w:p>
          <w:p w14:paraId="0ED45B34" w14:textId="13956F4C" w:rsidR="00CC137B" w:rsidRDefault="00CC137B" w:rsidP="00CC137B">
            <w:pPr>
              <w:pStyle w:val="ListNumber"/>
              <w:numPr>
                <w:ilvl w:val="0"/>
                <w:numId w:val="0"/>
              </w:numPr>
              <w:ind w:left="360" w:hanging="360"/>
            </w:pPr>
          </w:p>
        </w:tc>
      </w:tr>
      <w:tr w:rsidR="00A67285" w14:paraId="77909889" w14:textId="77777777" w:rsidTr="003D6AFD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BF4AEC9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14:paraId="04E2457E" w14:textId="7EEFCE41" w:rsidR="00A67285" w:rsidRPr="00CC137B" w:rsidRDefault="00CA1027" w:rsidP="00A67285">
            <w:pPr>
              <w:pStyle w:val="ListNumber"/>
              <w:rPr>
                <w:b/>
                <w:bCs/>
              </w:rPr>
            </w:pPr>
            <w:r w:rsidRPr="00CC137B">
              <w:rPr>
                <w:b/>
                <w:bCs/>
              </w:rPr>
              <w:t>Potential Classes:</w:t>
            </w:r>
          </w:p>
        </w:tc>
      </w:tr>
      <w:tr w:rsidR="00A67285" w14:paraId="099C49DB" w14:textId="77777777" w:rsidTr="003D6AFD">
        <w:tc>
          <w:tcPr>
            <w:tcW w:w="450" w:type="dxa"/>
          </w:tcPr>
          <w:p w14:paraId="0138AE98" w14:textId="77777777" w:rsidR="00A67285" w:rsidRDefault="00A67285" w:rsidP="00784AB5">
            <w:pPr>
              <w:pStyle w:val="Checkbox"/>
            </w:pPr>
          </w:p>
        </w:tc>
        <w:tc>
          <w:tcPr>
            <w:tcW w:w="450" w:type="dxa"/>
          </w:tcPr>
          <w:p w14:paraId="768EA334" w14:textId="1F49FA41" w:rsidR="00A67285" w:rsidRDefault="00A67285" w:rsidP="005D7AE8">
            <w:pPr>
              <w:pStyle w:val="Checkbox"/>
            </w:pPr>
          </w:p>
        </w:tc>
        <w:tc>
          <w:tcPr>
            <w:tcW w:w="9170" w:type="dxa"/>
          </w:tcPr>
          <w:p w14:paraId="7BE68BAF" w14:textId="49382052" w:rsidR="005D7AE8" w:rsidRPr="005D7AE8" w:rsidRDefault="005D7AE8" w:rsidP="005D7AE8">
            <w:pPr>
              <w:pStyle w:val="ListNumber2"/>
              <w:numPr>
                <w:ilvl w:val="0"/>
                <w:numId w:val="0"/>
              </w:numPr>
              <w:ind w:left="360"/>
              <w:rPr>
                <w:sz w:val="2"/>
                <w:szCs w:val="2"/>
              </w:rPr>
            </w:pPr>
          </w:p>
          <w:p w14:paraId="2B59052F" w14:textId="32E7A660" w:rsidR="00A67285" w:rsidRDefault="00CA1027" w:rsidP="00A67285">
            <w:pPr>
              <w:pStyle w:val="ListNumber2"/>
            </w:pPr>
            <w:r>
              <w:t>System</w:t>
            </w:r>
          </w:p>
          <w:p w14:paraId="5F77E93C" w14:textId="1B0C0844" w:rsidR="005D7AE8" w:rsidRDefault="00000EBD" w:rsidP="00A67285">
            <w:pPr>
              <w:pStyle w:val="ListNumber2"/>
            </w:pPr>
            <w:proofErr w:type="spellStart"/>
            <w:r>
              <w:t>ClientGUIInterface</w:t>
            </w:r>
            <w:proofErr w:type="spellEnd"/>
          </w:p>
          <w:p w14:paraId="0A241FBF" w14:textId="5E99FAD8" w:rsidR="006B6E5D" w:rsidRDefault="006B6E5D" w:rsidP="00A67285">
            <w:pPr>
              <w:pStyle w:val="ListNumber2"/>
            </w:pPr>
            <w:r>
              <w:t>Air</w:t>
            </w:r>
            <w:r w:rsidR="00000EBD">
              <w:t>line</w:t>
            </w:r>
          </w:p>
          <w:p w14:paraId="2E63C6CF" w14:textId="77777777" w:rsidR="005D7AE8" w:rsidRDefault="006B6E5D" w:rsidP="00A67285">
            <w:pPr>
              <w:pStyle w:val="ListNumber2"/>
            </w:pPr>
            <w:r>
              <w:t>Route</w:t>
            </w:r>
          </w:p>
          <w:p w14:paraId="5918059D" w14:textId="58DEC282" w:rsidR="00000EBD" w:rsidRPr="00685B4E" w:rsidRDefault="00000EBD" w:rsidP="00A67285">
            <w:pPr>
              <w:pStyle w:val="ListNumber2"/>
            </w:pPr>
            <w:r>
              <w:t>Airport</w:t>
            </w:r>
          </w:p>
        </w:tc>
      </w:tr>
    </w:tbl>
    <w:p w14:paraId="50896C82" w14:textId="30C9CEB3" w:rsidR="00685B4E" w:rsidRPr="00685B4E" w:rsidRDefault="005D7AE8" w:rsidP="00685B4E">
      <w:pPr>
        <w:pStyle w:val="Heading1"/>
      </w:pPr>
      <w:r>
        <w:t>Using the “</w:t>
      </w:r>
      <w:r w:rsidRPr="005D7AE8">
        <w:rPr>
          <w:i/>
          <w:iCs/>
        </w:rPr>
        <w:t>to be modelled</w:t>
      </w:r>
      <w:r>
        <w:t xml:space="preserve">” technique to </w:t>
      </w:r>
      <w:r w:rsidR="00DB73A1">
        <w:t>expand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7A1AE1FF" w14:textId="77777777" w:rsidTr="00794847">
        <w:trPr>
          <w:trHeight w:val="297"/>
        </w:trPr>
        <w:sdt>
          <w:sdtPr>
            <w:id w:val="-19181566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31487A0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095C6C7" w14:textId="38E039F0" w:rsidR="00A67285" w:rsidRPr="00000EBD" w:rsidRDefault="00DB73A1" w:rsidP="00A67285">
            <w:pPr>
              <w:pStyle w:val="ListNumber"/>
              <w:numPr>
                <w:ilvl w:val="0"/>
                <w:numId w:val="39"/>
              </w:numPr>
            </w:pPr>
            <w:r>
              <w:rPr>
                <w:rFonts w:ascii="Arial" w:hAnsi="Arial" w:cs="Arial"/>
              </w:rPr>
              <w:t>Categories according to Coad and Yourdon</w:t>
            </w:r>
            <w:r w:rsidR="00000EBD">
              <w:rPr>
                <w:rFonts w:ascii="Arial" w:hAnsi="Arial" w:cs="Arial"/>
              </w:rPr>
              <w:t>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690"/>
              <w:gridCol w:w="4690"/>
            </w:tblGrid>
            <w:tr w:rsidR="00000EBD" w14:paraId="62C003D7" w14:textId="77777777" w:rsidTr="00000EBD">
              <w:tc>
                <w:tcPr>
                  <w:tcW w:w="4690" w:type="dxa"/>
                </w:tcPr>
                <w:p w14:paraId="68E1CB2E" w14:textId="7A27EF78" w:rsidR="00000EBD" w:rsidRPr="00000EBD" w:rsidRDefault="00000EBD" w:rsidP="00000EBD">
                  <w:pPr>
                    <w:pStyle w:val="ListNumber"/>
                    <w:numPr>
                      <w:ilvl w:val="0"/>
                      <w:numId w:val="0"/>
                    </w:numPr>
                    <w:rPr>
                      <w:b/>
                      <w:bCs/>
                    </w:rPr>
                  </w:pPr>
                  <w:r w:rsidRPr="00000EBD">
                    <w:rPr>
                      <w:b/>
                      <w:bCs/>
                    </w:rPr>
                    <w:t>Categories</w:t>
                  </w:r>
                </w:p>
              </w:tc>
              <w:tc>
                <w:tcPr>
                  <w:tcW w:w="4690" w:type="dxa"/>
                </w:tcPr>
                <w:p w14:paraId="393C8B7D" w14:textId="2A69944B" w:rsidR="00000EBD" w:rsidRPr="00000EBD" w:rsidRDefault="00000EBD" w:rsidP="00000EBD">
                  <w:pPr>
                    <w:pStyle w:val="ListNumber"/>
                    <w:numPr>
                      <w:ilvl w:val="0"/>
                      <w:numId w:val="0"/>
                    </w:numPr>
                    <w:rPr>
                      <w:b/>
                      <w:bCs/>
                    </w:rPr>
                  </w:pPr>
                  <w:r w:rsidRPr="00000EBD">
                    <w:rPr>
                      <w:b/>
                      <w:bCs/>
                    </w:rPr>
                    <w:t>Explanation</w:t>
                  </w:r>
                </w:p>
              </w:tc>
            </w:tr>
            <w:tr w:rsidR="00000EBD" w14:paraId="32370498" w14:textId="77777777" w:rsidTr="00000EBD">
              <w:tc>
                <w:tcPr>
                  <w:tcW w:w="4690" w:type="dxa"/>
                </w:tcPr>
                <w:p w14:paraId="7B60293E" w14:textId="1B9479C6" w:rsidR="00000EBD" w:rsidRPr="00000EBD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Structure</w:t>
                  </w:r>
                </w:p>
              </w:tc>
              <w:tc>
                <w:tcPr>
                  <w:tcW w:w="4690" w:type="dxa"/>
                </w:tcPr>
                <w:p w14:paraId="331B1D12" w14:textId="4A37F02F" w:rsidR="00000EBD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</w:pPr>
                  <w:proofErr w:type="spellStart"/>
                  <w:r>
                    <w:t>ClientGUI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ClientBackEnd</w:t>
                  </w:r>
                  <w:proofErr w:type="spellEnd"/>
                </w:p>
              </w:tc>
            </w:tr>
            <w:tr w:rsidR="00000EBD" w14:paraId="22214114" w14:textId="77777777" w:rsidTr="00000EBD">
              <w:tc>
                <w:tcPr>
                  <w:tcW w:w="4690" w:type="dxa"/>
                </w:tcPr>
                <w:p w14:paraId="03B818E2" w14:textId="3B32BADA" w:rsidR="00000EBD" w:rsidRPr="00000EBD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Other Systems</w:t>
                  </w:r>
                </w:p>
              </w:tc>
              <w:tc>
                <w:tcPr>
                  <w:tcW w:w="4690" w:type="dxa"/>
                </w:tcPr>
                <w:p w14:paraId="489F4B86" w14:textId="5F0604F4" w:rsidR="00000EBD" w:rsidRDefault="008F5438" w:rsidP="00000EBD">
                  <w:pPr>
                    <w:pStyle w:val="ListNumber"/>
                    <w:numPr>
                      <w:ilvl w:val="0"/>
                      <w:numId w:val="0"/>
                    </w:numPr>
                  </w:pPr>
                  <w:proofErr w:type="spellStart"/>
                  <w:r>
                    <w:t>ServerThread</w:t>
                  </w:r>
                  <w:proofErr w:type="spellEnd"/>
                  <w:r>
                    <w:t>, Server</w:t>
                  </w:r>
                </w:p>
              </w:tc>
            </w:tr>
            <w:tr w:rsidR="00000EBD" w14:paraId="09CFCC46" w14:textId="77777777" w:rsidTr="00000EBD">
              <w:tc>
                <w:tcPr>
                  <w:tcW w:w="4690" w:type="dxa"/>
                </w:tcPr>
                <w:p w14:paraId="70CA573B" w14:textId="3ACB0325" w:rsidR="00000EBD" w:rsidRPr="00000EBD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Devices</w:t>
                  </w:r>
                </w:p>
              </w:tc>
              <w:tc>
                <w:tcPr>
                  <w:tcW w:w="4690" w:type="dxa"/>
                </w:tcPr>
                <w:p w14:paraId="1D8170C4" w14:textId="63A2BC4F" w:rsidR="00000EBD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Airplane</w:t>
                  </w:r>
                </w:p>
              </w:tc>
            </w:tr>
            <w:tr w:rsidR="00000EBD" w14:paraId="1AE612F5" w14:textId="77777777" w:rsidTr="00000EBD">
              <w:tc>
                <w:tcPr>
                  <w:tcW w:w="4690" w:type="dxa"/>
                </w:tcPr>
                <w:p w14:paraId="03DC4E55" w14:textId="71D09E9B" w:rsidR="00000EBD" w:rsidRPr="00000EBD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Events Remembered</w:t>
                  </w:r>
                </w:p>
              </w:tc>
              <w:tc>
                <w:tcPr>
                  <w:tcW w:w="4690" w:type="dxa"/>
                </w:tcPr>
                <w:p w14:paraId="35B5CF7F" w14:textId="314F7E91" w:rsidR="00000EBD" w:rsidRDefault="008F5438" w:rsidP="00000EBD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Route</w:t>
                  </w:r>
                </w:p>
              </w:tc>
            </w:tr>
            <w:tr w:rsidR="00000EBD" w14:paraId="46107F02" w14:textId="77777777" w:rsidTr="00000EBD">
              <w:tc>
                <w:tcPr>
                  <w:tcW w:w="4690" w:type="dxa"/>
                </w:tcPr>
                <w:p w14:paraId="0771EFFD" w14:textId="4D7FD203" w:rsidR="00DB73A1" w:rsidRPr="00000EBD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Roles Played</w:t>
                  </w:r>
                </w:p>
              </w:tc>
              <w:tc>
                <w:tcPr>
                  <w:tcW w:w="4690" w:type="dxa"/>
                </w:tcPr>
                <w:p w14:paraId="39106C1E" w14:textId="0BC0B2D5" w:rsidR="00000EBD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User</w:t>
                  </w:r>
                </w:p>
              </w:tc>
            </w:tr>
            <w:tr w:rsidR="00DB73A1" w14:paraId="50814CFE" w14:textId="77777777" w:rsidTr="00000EBD">
              <w:tc>
                <w:tcPr>
                  <w:tcW w:w="4690" w:type="dxa"/>
                </w:tcPr>
                <w:p w14:paraId="36F8E7D2" w14:textId="7D7498C4" w:rsidR="00DB73A1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Locations</w:t>
                  </w:r>
                </w:p>
              </w:tc>
              <w:tc>
                <w:tcPr>
                  <w:tcW w:w="4690" w:type="dxa"/>
                </w:tcPr>
                <w:p w14:paraId="05E22A66" w14:textId="43011EB1" w:rsidR="00DB73A1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Airport</w:t>
                  </w:r>
                </w:p>
              </w:tc>
            </w:tr>
            <w:tr w:rsidR="00DB73A1" w14:paraId="3339212A" w14:textId="77777777" w:rsidTr="00000EBD">
              <w:tc>
                <w:tcPr>
                  <w:tcW w:w="4690" w:type="dxa"/>
                </w:tcPr>
                <w:p w14:paraId="62170932" w14:textId="51E7D725" w:rsidR="00DB73A1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proofErr w:type="spellStart"/>
                  <w:r>
                    <w:rPr>
                      <w:i/>
                      <w:iCs/>
                    </w:rPr>
                    <w:t>Organisation</w:t>
                  </w:r>
                  <w:proofErr w:type="spellEnd"/>
                  <w:r>
                    <w:rPr>
                      <w:i/>
                      <w:iCs/>
                    </w:rPr>
                    <w:t xml:space="preserve"> Units</w:t>
                  </w:r>
                </w:p>
              </w:tc>
              <w:tc>
                <w:tcPr>
                  <w:tcW w:w="4690" w:type="dxa"/>
                </w:tcPr>
                <w:p w14:paraId="28C89CEE" w14:textId="0193DE8E" w:rsidR="00DB73A1" w:rsidRDefault="00DB73A1" w:rsidP="00000EBD">
                  <w:pPr>
                    <w:pStyle w:val="ListNumber"/>
                    <w:numPr>
                      <w:ilvl w:val="0"/>
                      <w:numId w:val="0"/>
                    </w:numPr>
                  </w:pPr>
                  <w:proofErr w:type="spellStart"/>
                  <w:r>
                    <w:t>AirTrafficControl</w:t>
                  </w:r>
                  <w:proofErr w:type="spellEnd"/>
                </w:p>
              </w:tc>
            </w:tr>
          </w:tbl>
          <w:p w14:paraId="05A3DB26" w14:textId="447ED3F2" w:rsidR="00000EBD" w:rsidRDefault="00000EBD" w:rsidP="00000EBD">
            <w:pPr>
              <w:pStyle w:val="ListNumber"/>
              <w:numPr>
                <w:ilvl w:val="0"/>
                <w:numId w:val="0"/>
              </w:numPr>
              <w:ind w:left="360" w:hanging="360"/>
            </w:pPr>
          </w:p>
        </w:tc>
      </w:tr>
    </w:tbl>
    <w:p w14:paraId="2131EE73" w14:textId="77777777" w:rsidR="00CC137B" w:rsidRDefault="00CC137B">
      <w:r>
        <w:br w:type="page"/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A2D8F59" w14:textId="77777777" w:rsidTr="00A93BFE">
        <w:trPr>
          <w:trHeight w:val="6601"/>
        </w:trPr>
        <w:tc>
          <w:tcPr>
            <w:tcW w:w="450" w:type="dxa"/>
          </w:tcPr>
          <w:p w14:paraId="745CDF61" w14:textId="7F27493F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11F99BA7" w14:textId="77777777" w:rsidR="00CC137B" w:rsidRPr="00CC137B" w:rsidRDefault="00CC137B" w:rsidP="00CC137B">
            <w:pPr>
              <w:pStyle w:val="ListNumber"/>
              <w:numPr>
                <w:ilvl w:val="0"/>
                <w:numId w:val="0"/>
              </w:numPr>
            </w:pPr>
          </w:p>
          <w:p w14:paraId="6E1EA6B0" w14:textId="18D4ECC2" w:rsidR="00DB73A1" w:rsidRPr="00000EBD" w:rsidRDefault="00DB73A1" w:rsidP="00DB73A1">
            <w:pPr>
              <w:pStyle w:val="ListNumber"/>
              <w:numPr>
                <w:ilvl w:val="0"/>
                <w:numId w:val="39"/>
              </w:numPr>
            </w:pPr>
            <w:r>
              <w:rPr>
                <w:rFonts w:ascii="Arial" w:hAnsi="Arial" w:cs="Arial"/>
              </w:rPr>
              <w:t>Categories according to Shlaer and Mellor: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690"/>
              <w:gridCol w:w="4690"/>
            </w:tblGrid>
            <w:tr w:rsidR="00DB73A1" w14:paraId="681138BF" w14:textId="77777777" w:rsidTr="00B24AF9">
              <w:tc>
                <w:tcPr>
                  <w:tcW w:w="4690" w:type="dxa"/>
                </w:tcPr>
                <w:p w14:paraId="28ED99C3" w14:textId="77777777" w:rsidR="00DB73A1" w:rsidRPr="00000EBD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  <w:rPr>
                      <w:b/>
                      <w:bCs/>
                    </w:rPr>
                  </w:pPr>
                  <w:r w:rsidRPr="00000EBD">
                    <w:rPr>
                      <w:b/>
                      <w:bCs/>
                    </w:rPr>
                    <w:t>Categories</w:t>
                  </w:r>
                </w:p>
              </w:tc>
              <w:tc>
                <w:tcPr>
                  <w:tcW w:w="4690" w:type="dxa"/>
                </w:tcPr>
                <w:p w14:paraId="3E309001" w14:textId="77777777" w:rsidR="00DB73A1" w:rsidRPr="00000EBD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  <w:rPr>
                      <w:b/>
                      <w:bCs/>
                    </w:rPr>
                  </w:pPr>
                  <w:r w:rsidRPr="00000EBD">
                    <w:rPr>
                      <w:b/>
                      <w:bCs/>
                    </w:rPr>
                    <w:t>Explanation</w:t>
                  </w:r>
                </w:p>
              </w:tc>
            </w:tr>
            <w:tr w:rsidR="00DB73A1" w14:paraId="67BA5D26" w14:textId="77777777" w:rsidTr="00B24AF9">
              <w:tc>
                <w:tcPr>
                  <w:tcW w:w="4690" w:type="dxa"/>
                </w:tcPr>
                <w:p w14:paraId="77BAF50A" w14:textId="77777777" w:rsidR="00DB73A1" w:rsidRPr="00000EBD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 w:rsidRPr="00000EBD">
                    <w:rPr>
                      <w:i/>
                      <w:iCs/>
                    </w:rPr>
                    <w:t>Tangibles</w:t>
                  </w:r>
                </w:p>
              </w:tc>
              <w:tc>
                <w:tcPr>
                  <w:tcW w:w="4690" w:type="dxa"/>
                </w:tcPr>
                <w:p w14:paraId="5A5771EC" w14:textId="77777777" w:rsidR="00DB73A1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Airport, Airplane</w:t>
                  </w:r>
                </w:p>
              </w:tc>
            </w:tr>
            <w:tr w:rsidR="00DB73A1" w14:paraId="05532D0F" w14:textId="77777777" w:rsidTr="00B24AF9">
              <w:tc>
                <w:tcPr>
                  <w:tcW w:w="4690" w:type="dxa"/>
                </w:tcPr>
                <w:p w14:paraId="739462A7" w14:textId="77777777" w:rsidR="00DB73A1" w:rsidRPr="00000EBD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 w:rsidRPr="00000EBD">
                    <w:rPr>
                      <w:i/>
                      <w:iCs/>
                    </w:rPr>
                    <w:t>Roles</w:t>
                  </w:r>
                </w:p>
              </w:tc>
              <w:tc>
                <w:tcPr>
                  <w:tcW w:w="4690" w:type="dxa"/>
                </w:tcPr>
                <w:p w14:paraId="1E99976F" w14:textId="3C889371" w:rsidR="00DB73A1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</w:pPr>
                  <w:proofErr w:type="spellStart"/>
                  <w:r>
                    <w:t>AirTrafficControl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AirlineRepresentative</w:t>
                  </w:r>
                  <w:proofErr w:type="spellEnd"/>
                </w:p>
              </w:tc>
            </w:tr>
            <w:tr w:rsidR="00DB73A1" w14:paraId="1EFCAD78" w14:textId="77777777" w:rsidTr="00B24AF9">
              <w:tc>
                <w:tcPr>
                  <w:tcW w:w="4690" w:type="dxa"/>
                </w:tcPr>
                <w:p w14:paraId="62F4409C" w14:textId="77777777" w:rsidR="00DB73A1" w:rsidRPr="00000EBD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 w:rsidRPr="00000EBD">
                    <w:rPr>
                      <w:i/>
                      <w:iCs/>
                    </w:rPr>
                    <w:t>Incidents</w:t>
                  </w:r>
                </w:p>
              </w:tc>
              <w:tc>
                <w:tcPr>
                  <w:tcW w:w="4690" w:type="dxa"/>
                </w:tcPr>
                <w:p w14:paraId="4F5F884C" w14:textId="77777777" w:rsidR="00DB73A1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</w:pPr>
                </w:p>
              </w:tc>
            </w:tr>
            <w:tr w:rsidR="00DB73A1" w14:paraId="750CD48A" w14:textId="77777777" w:rsidTr="00B24AF9">
              <w:tc>
                <w:tcPr>
                  <w:tcW w:w="4690" w:type="dxa"/>
                </w:tcPr>
                <w:p w14:paraId="5E97909C" w14:textId="77777777" w:rsidR="00DB73A1" w:rsidRPr="00000EBD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 w:rsidRPr="00000EBD">
                    <w:rPr>
                      <w:i/>
                      <w:iCs/>
                    </w:rPr>
                    <w:t>Interactions</w:t>
                  </w:r>
                </w:p>
              </w:tc>
              <w:tc>
                <w:tcPr>
                  <w:tcW w:w="4690" w:type="dxa"/>
                </w:tcPr>
                <w:p w14:paraId="77939D77" w14:textId="77777777" w:rsidR="00DB73A1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Route</w:t>
                  </w:r>
                </w:p>
              </w:tc>
            </w:tr>
            <w:tr w:rsidR="00DB73A1" w14:paraId="71A13AC3" w14:textId="77777777" w:rsidTr="00B24AF9">
              <w:tc>
                <w:tcPr>
                  <w:tcW w:w="4690" w:type="dxa"/>
                </w:tcPr>
                <w:p w14:paraId="0842AB25" w14:textId="77777777" w:rsidR="00DB73A1" w:rsidRPr="00000EBD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 w:rsidRPr="00000EBD">
                    <w:rPr>
                      <w:i/>
                      <w:iCs/>
                    </w:rPr>
                    <w:t>Specifications</w:t>
                  </w:r>
                </w:p>
              </w:tc>
              <w:tc>
                <w:tcPr>
                  <w:tcW w:w="4690" w:type="dxa"/>
                </w:tcPr>
                <w:p w14:paraId="00AC6B69" w14:textId="77777777" w:rsidR="00DB73A1" w:rsidRDefault="00DB73A1" w:rsidP="00DB73A1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Airline</w:t>
                  </w:r>
                </w:p>
              </w:tc>
            </w:tr>
          </w:tbl>
          <w:p w14:paraId="1C1FD2DB" w14:textId="77777777" w:rsidR="00CC137B" w:rsidRPr="00CC137B" w:rsidRDefault="00CC137B" w:rsidP="00CC137B">
            <w:pPr>
              <w:pStyle w:val="ListNumber"/>
              <w:numPr>
                <w:ilvl w:val="0"/>
                <w:numId w:val="0"/>
              </w:numPr>
              <w:ind w:left="360"/>
            </w:pPr>
          </w:p>
          <w:p w14:paraId="268F34F0" w14:textId="2FD511FD" w:rsidR="008F5438" w:rsidRPr="00000EBD" w:rsidRDefault="008F5438" w:rsidP="008F5438">
            <w:pPr>
              <w:pStyle w:val="ListNumber"/>
              <w:numPr>
                <w:ilvl w:val="0"/>
                <w:numId w:val="39"/>
              </w:numPr>
            </w:pPr>
            <w:r>
              <w:rPr>
                <w:rFonts w:ascii="Arial" w:hAnsi="Arial" w:cs="Arial"/>
              </w:rPr>
              <w:t>Categories according to Ross: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690"/>
              <w:gridCol w:w="4690"/>
            </w:tblGrid>
            <w:tr w:rsidR="008F5438" w14:paraId="3C664443" w14:textId="77777777" w:rsidTr="00B24AF9">
              <w:tc>
                <w:tcPr>
                  <w:tcW w:w="4690" w:type="dxa"/>
                </w:tcPr>
                <w:p w14:paraId="5EEEB51A" w14:textId="77777777" w:rsidR="008F5438" w:rsidRPr="00000EBD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  <w:rPr>
                      <w:b/>
                      <w:bCs/>
                    </w:rPr>
                  </w:pPr>
                  <w:r w:rsidRPr="00000EBD">
                    <w:rPr>
                      <w:b/>
                      <w:bCs/>
                    </w:rPr>
                    <w:t>Categories</w:t>
                  </w:r>
                </w:p>
              </w:tc>
              <w:tc>
                <w:tcPr>
                  <w:tcW w:w="4690" w:type="dxa"/>
                </w:tcPr>
                <w:p w14:paraId="06A67F17" w14:textId="77777777" w:rsidR="008F5438" w:rsidRPr="00000EBD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  <w:rPr>
                      <w:b/>
                      <w:bCs/>
                    </w:rPr>
                  </w:pPr>
                  <w:r w:rsidRPr="00000EBD">
                    <w:rPr>
                      <w:b/>
                      <w:bCs/>
                    </w:rPr>
                    <w:t>Explanation</w:t>
                  </w:r>
                </w:p>
              </w:tc>
            </w:tr>
            <w:tr w:rsidR="008F5438" w14:paraId="2772F365" w14:textId="77777777" w:rsidTr="00B24AF9">
              <w:tc>
                <w:tcPr>
                  <w:tcW w:w="4690" w:type="dxa"/>
                </w:tcPr>
                <w:p w14:paraId="3A558CF1" w14:textId="16E3893A" w:rsidR="008F5438" w:rsidRPr="00000EBD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People</w:t>
                  </w:r>
                </w:p>
              </w:tc>
              <w:tc>
                <w:tcPr>
                  <w:tcW w:w="4690" w:type="dxa"/>
                </w:tcPr>
                <w:p w14:paraId="7F0CC1C7" w14:textId="19248E72" w:rsidR="008F5438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User</w:t>
                  </w:r>
                </w:p>
              </w:tc>
            </w:tr>
            <w:tr w:rsidR="008F5438" w14:paraId="59FAD5AA" w14:textId="77777777" w:rsidTr="00B24AF9">
              <w:tc>
                <w:tcPr>
                  <w:tcW w:w="4690" w:type="dxa"/>
                </w:tcPr>
                <w:p w14:paraId="7FF02628" w14:textId="185BFF3B" w:rsidR="008F5438" w:rsidRPr="00000EBD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Places</w:t>
                  </w:r>
                </w:p>
              </w:tc>
              <w:tc>
                <w:tcPr>
                  <w:tcW w:w="4690" w:type="dxa"/>
                </w:tcPr>
                <w:p w14:paraId="3AF4BCC6" w14:textId="0406019D" w:rsidR="008F5438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Airport, Airline</w:t>
                  </w:r>
                </w:p>
              </w:tc>
            </w:tr>
            <w:tr w:rsidR="008F5438" w14:paraId="58D486FE" w14:textId="77777777" w:rsidTr="00B24AF9">
              <w:tc>
                <w:tcPr>
                  <w:tcW w:w="4690" w:type="dxa"/>
                </w:tcPr>
                <w:p w14:paraId="06E3BD84" w14:textId="24760B33" w:rsidR="008F5438" w:rsidRPr="00000EBD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Things</w:t>
                  </w:r>
                </w:p>
              </w:tc>
              <w:tc>
                <w:tcPr>
                  <w:tcW w:w="4690" w:type="dxa"/>
                </w:tcPr>
                <w:p w14:paraId="69EA33DD" w14:textId="6CAAD3C5" w:rsidR="008F5438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Airplane</w:t>
                  </w:r>
                </w:p>
              </w:tc>
            </w:tr>
            <w:tr w:rsidR="008F5438" w14:paraId="37519CAB" w14:textId="77777777" w:rsidTr="00B24AF9">
              <w:tc>
                <w:tcPr>
                  <w:tcW w:w="4690" w:type="dxa"/>
                </w:tcPr>
                <w:p w14:paraId="6C4B92B7" w14:textId="63ECECAC" w:rsidR="008F5438" w:rsidRPr="00000EBD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Organizations</w:t>
                  </w:r>
                </w:p>
              </w:tc>
              <w:tc>
                <w:tcPr>
                  <w:tcW w:w="4690" w:type="dxa"/>
                </w:tcPr>
                <w:p w14:paraId="2A486B85" w14:textId="642D16FC" w:rsidR="008F5438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</w:pPr>
                  <w:proofErr w:type="spellStart"/>
                  <w:r>
                    <w:t>AirTrafficControl</w:t>
                  </w:r>
                  <w:proofErr w:type="spellEnd"/>
                </w:p>
              </w:tc>
            </w:tr>
            <w:tr w:rsidR="008F5438" w14:paraId="0D98E2FF" w14:textId="77777777" w:rsidTr="00B24AF9">
              <w:tc>
                <w:tcPr>
                  <w:tcW w:w="4690" w:type="dxa"/>
                </w:tcPr>
                <w:p w14:paraId="50F40D4F" w14:textId="0EDE401E" w:rsidR="008F5438" w:rsidRPr="00000EBD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Concepts</w:t>
                  </w:r>
                </w:p>
              </w:tc>
              <w:tc>
                <w:tcPr>
                  <w:tcW w:w="4690" w:type="dxa"/>
                </w:tcPr>
                <w:p w14:paraId="3DAF6A96" w14:textId="643E7F19" w:rsidR="008F5438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</w:pPr>
                  <w:proofErr w:type="spellStart"/>
                  <w:r>
                    <w:t>ClientGUI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ClientBackEnd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ServerThread</w:t>
                  </w:r>
                  <w:proofErr w:type="spellEnd"/>
                  <w:r>
                    <w:t>, Server</w:t>
                  </w:r>
                </w:p>
              </w:tc>
            </w:tr>
            <w:tr w:rsidR="008F5438" w14:paraId="5404D77C" w14:textId="77777777" w:rsidTr="00B24AF9">
              <w:tc>
                <w:tcPr>
                  <w:tcW w:w="4690" w:type="dxa"/>
                </w:tcPr>
                <w:p w14:paraId="059C2F37" w14:textId="0A24038B" w:rsidR="008F5438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Events</w:t>
                  </w:r>
                </w:p>
              </w:tc>
              <w:tc>
                <w:tcPr>
                  <w:tcW w:w="4690" w:type="dxa"/>
                </w:tcPr>
                <w:p w14:paraId="53CBFF0F" w14:textId="40F04B9E" w:rsidR="008F5438" w:rsidRDefault="008F5438" w:rsidP="008F5438">
                  <w:pPr>
                    <w:pStyle w:val="ListNumber"/>
                    <w:numPr>
                      <w:ilvl w:val="0"/>
                      <w:numId w:val="0"/>
                    </w:numPr>
                  </w:pPr>
                  <w:r>
                    <w:t>Route</w:t>
                  </w:r>
                </w:p>
              </w:tc>
            </w:tr>
          </w:tbl>
          <w:p w14:paraId="29F2943C" w14:textId="65CD2636" w:rsidR="00A67285" w:rsidRDefault="00A67285" w:rsidP="00A93BFE">
            <w:pPr>
              <w:pStyle w:val="ListNumber"/>
              <w:numPr>
                <w:ilvl w:val="0"/>
                <w:numId w:val="0"/>
              </w:numPr>
              <w:ind w:left="360"/>
            </w:pPr>
          </w:p>
        </w:tc>
      </w:tr>
    </w:tbl>
    <w:p w14:paraId="412FA424" w14:textId="4C8DA1DC" w:rsidR="00685B4E" w:rsidRPr="009355C2" w:rsidRDefault="00CC137B" w:rsidP="009355C2">
      <w:pPr>
        <w:pStyle w:val="Heading1"/>
      </w:pPr>
      <w:r>
        <w:t>Eliminating false objects, for final list of classes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6498B0CB" w14:textId="77777777" w:rsidTr="00794847">
        <w:tc>
          <w:tcPr>
            <w:tcW w:w="450" w:type="dxa"/>
          </w:tcPr>
          <w:p w14:paraId="0192A984" w14:textId="02D6E43D" w:rsidR="00A67285" w:rsidRDefault="00A67285" w:rsidP="00784AB5">
            <w:pPr>
              <w:pStyle w:val="Checkbox"/>
            </w:pPr>
            <w:bookmarkStart w:id="1" w:name="_Hlk812648"/>
          </w:p>
        </w:tc>
        <w:tc>
          <w:tcPr>
            <w:tcW w:w="9620" w:type="dxa"/>
          </w:tcPr>
          <w:p w14:paraId="7546954B" w14:textId="77777777" w:rsidR="00FC5AFA" w:rsidRPr="00FC5AFA" w:rsidRDefault="00FC5AFA" w:rsidP="00FC5AFA">
            <w:pPr>
              <w:pStyle w:val="ListNumber"/>
              <w:numPr>
                <w:ilvl w:val="0"/>
                <w:numId w:val="0"/>
              </w:numPr>
              <w:ind w:left="360"/>
            </w:pPr>
          </w:p>
          <w:p w14:paraId="77A6FFA3" w14:textId="6B09E296" w:rsidR="00FC5AFA" w:rsidRDefault="00FC5AFA" w:rsidP="00FC5AFA">
            <w:pPr>
              <w:pStyle w:val="ListNumber"/>
              <w:numPr>
                <w:ilvl w:val="0"/>
                <w:numId w:val="46"/>
              </w:numPr>
            </w:pPr>
            <w:proofErr w:type="spellStart"/>
            <w:r w:rsidRPr="00FC5AFA">
              <w:rPr>
                <w:b/>
                <w:bCs/>
              </w:rPr>
              <w:t>ClientGUI</w:t>
            </w:r>
            <w:proofErr w:type="spellEnd"/>
            <w:r>
              <w:t xml:space="preserve"> – Client Application User Interface.</w:t>
            </w:r>
          </w:p>
          <w:p w14:paraId="43E42A3E" w14:textId="3EE5E83F" w:rsidR="00FC5AFA" w:rsidRPr="00FC5AFA" w:rsidRDefault="00FC5AFA" w:rsidP="00FC5AFA">
            <w:pPr>
              <w:pStyle w:val="ListNumber"/>
            </w:pPr>
            <w:proofErr w:type="spellStart"/>
            <w:r w:rsidRPr="00A007AB">
              <w:rPr>
                <w:b/>
                <w:bCs/>
              </w:rPr>
              <w:t>ClientBackEnd</w:t>
            </w:r>
            <w:proofErr w:type="spellEnd"/>
            <w:r>
              <w:t xml:space="preserve"> – Client Application Variables &amp; Methods.</w:t>
            </w:r>
          </w:p>
          <w:p w14:paraId="2FE6C88E" w14:textId="04237834" w:rsidR="00FC5AFA" w:rsidRDefault="00FC5AFA" w:rsidP="00FC5AFA">
            <w:pPr>
              <w:pStyle w:val="ListNumber"/>
            </w:pPr>
            <w:proofErr w:type="spellStart"/>
            <w:r w:rsidRPr="00A007AB">
              <w:rPr>
                <w:b/>
                <w:bCs/>
              </w:rPr>
              <w:t>ServerThread</w:t>
            </w:r>
            <w:proofErr w:type="spellEnd"/>
            <w:r>
              <w:t xml:space="preserve"> – Server Thread that Communicates with Clients.</w:t>
            </w:r>
          </w:p>
          <w:p w14:paraId="662986A9" w14:textId="7D0657E0" w:rsidR="00A007AB" w:rsidRDefault="00A007AB" w:rsidP="00A67285">
            <w:pPr>
              <w:pStyle w:val="ListNumber"/>
            </w:pPr>
            <w:r>
              <w:rPr>
                <w:b/>
                <w:bCs/>
              </w:rPr>
              <w:t xml:space="preserve">Server </w:t>
            </w:r>
            <w:r>
              <w:t>– Server Variables &amp; Methods (</w:t>
            </w:r>
            <w:r w:rsidRPr="00A007AB">
              <w:rPr>
                <w:i/>
                <w:iCs/>
              </w:rPr>
              <w:t>Communication with SQLite</w:t>
            </w:r>
            <w:r>
              <w:t>).</w:t>
            </w:r>
          </w:p>
          <w:p w14:paraId="253941FB" w14:textId="77777777" w:rsidR="00A007AB" w:rsidRDefault="00A007AB" w:rsidP="00A67285">
            <w:pPr>
              <w:pStyle w:val="ListNumber"/>
            </w:pPr>
            <w:proofErr w:type="spellStart"/>
            <w:r w:rsidRPr="00A007AB">
              <w:rPr>
                <w:b/>
                <w:bCs/>
              </w:rPr>
              <w:t>DataPoint</w:t>
            </w:r>
            <w:proofErr w:type="spellEnd"/>
            <w:r>
              <w:t xml:space="preserve"> – Singular Flight Route with all Relevant Elements.</w:t>
            </w:r>
          </w:p>
          <w:p w14:paraId="727DF123" w14:textId="1061AC1E" w:rsidR="00A007AB" w:rsidRPr="009355C2" w:rsidRDefault="00FC5AFA" w:rsidP="00A67285">
            <w:pPr>
              <w:pStyle w:val="ListNumber"/>
            </w:pPr>
            <w:r w:rsidRPr="00FC5AFA">
              <w:t>(</w:t>
            </w:r>
            <w:r w:rsidR="00A007AB">
              <w:rPr>
                <w:b/>
                <w:bCs/>
              </w:rPr>
              <w:t>Airpor</w:t>
            </w:r>
            <w:r>
              <w:rPr>
                <w:b/>
                <w:bCs/>
              </w:rPr>
              <w:t>t</w:t>
            </w:r>
            <w:r w:rsidR="00A007AB">
              <w:rPr>
                <w:b/>
                <w:bCs/>
              </w:rPr>
              <w:t xml:space="preserve"> </w:t>
            </w:r>
            <w:r>
              <w:t>–</w:t>
            </w:r>
            <w:r w:rsidR="00A007AB">
              <w:t xml:space="preserve"> </w:t>
            </w:r>
            <w:r>
              <w:t xml:space="preserve">Separate from </w:t>
            </w:r>
            <w:proofErr w:type="spellStart"/>
            <w:r w:rsidRPr="00FC5AFA">
              <w:rPr>
                <w:i/>
                <w:iCs/>
              </w:rPr>
              <w:t>DataPoint</w:t>
            </w:r>
            <w:proofErr w:type="spellEnd"/>
            <w:r>
              <w:t xml:space="preserve"> for prefetching values to client.)?</w:t>
            </w:r>
          </w:p>
        </w:tc>
      </w:tr>
      <w:bookmarkEnd w:id="1"/>
    </w:tbl>
    <w:p w14:paraId="06AD7CBC" w14:textId="77777777" w:rsidR="00685B4E" w:rsidRPr="005854DB" w:rsidRDefault="00685B4E" w:rsidP="002955AB"/>
    <w:sectPr w:rsidR="00685B4E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CC0F0" w14:textId="77777777" w:rsidR="00EA20A7" w:rsidRDefault="00EA20A7" w:rsidP="005A20E2">
      <w:pPr>
        <w:spacing w:after="0"/>
      </w:pPr>
      <w:r>
        <w:separator/>
      </w:r>
    </w:p>
    <w:p w14:paraId="1E727DB3" w14:textId="77777777" w:rsidR="00EA20A7" w:rsidRDefault="00EA20A7"/>
    <w:p w14:paraId="294CEC95" w14:textId="77777777" w:rsidR="00EA20A7" w:rsidRDefault="00EA20A7" w:rsidP="009B4773"/>
    <w:p w14:paraId="071CDE95" w14:textId="77777777" w:rsidR="00EA20A7" w:rsidRDefault="00EA20A7" w:rsidP="00513832"/>
  </w:endnote>
  <w:endnote w:type="continuationSeparator" w:id="0">
    <w:p w14:paraId="327D7937" w14:textId="77777777" w:rsidR="00EA20A7" w:rsidRDefault="00EA20A7" w:rsidP="005A20E2">
      <w:pPr>
        <w:spacing w:after="0"/>
      </w:pPr>
      <w:r>
        <w:continuationSeparator/>
      </w:r>
    </w:p>
    <w:p w14:paraId="129FEEB4" w14:textId="77777777" w:rsidR="00EA20A7" w:rsidRDefault="00EA20A7"/>
    <w:p w14:paraId="1C9519F4" w14:textId="77777777" w:rsidR="00EA20A7" w:rsidRDefault="00EA20A7" w:rsidP="009B4773"/>
    <w:p w14:paraId="1F115FB6" w14:textId="77777777" w:rsidR="00EA20A7" w:rsidRDefault="00EA20A7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11F6F4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05A831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BE230D" w14:textId="77777777" w:rsidR="00EA20A7" w:rsidRDefault="00EA20A7" w:rsidP="005A20E2">
      <w:pPr>
        <w:spacing w:after="0"/>
      </w:pPr>
      <w:r>
        <w:separator/>
      </w:r>
    </w:p>
    <w:p w14:paraId="325388CF" w14:textId="77777777" w:rsidR="00EA20A7" w:rsidRDefault="00EA20A7"/>
    <w:p w14:paraId="49B43402" w14:textId="77777777" w:rsidR="00EA20A7" w:rsidRDefault="00EA20A7" w:rsidP="009B4773"/>
    <w:p w14:paraId="213BFD28" w14:textId="77777777" w:rsidR="00EA20A7" w:rsidRDefault="00EA20A7" w:rsidP="00513832"/>
  </w:footnote>
  <w:footnote w:type="continuationSeparator" w:id="0">
    <w:p w14:paraId="5DB8DB4B" w14:textId="77777777" w:rsidR="00EA20A7" w:rsidRDefault="00EA20A7" w:rsidP="005A20E2">
      <w:pPr>
        <w:spacing w:after="0"/>
      </w:pPr>
      <w:r>
        <w:continuationSeparator/>
      </w:r>
    </w:p>
    <w:p w14:paraId="17C1A424" w14:textId="77777777" w:rsidR="00EA20A7" w:rsidRDefault="00EA20A7"/>
    <w:p w14:paraId="7AC2AF06" w14:textId="77777777" w:rsidR="00EA20A7" w:rsidRDefault="00EA20A7" w:rsidP="009B4773"/>
    <w:p w14:paraId="19C170FE" w14:textId="77777777" w:rsidR="00EA20A7" w:rsidRDefault="00EA20A7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64443" w14:textId="2FE76C03" w:rsidR="003639D2" w:rsidRPr="003639D2" w:rsidRDefault="00EA20A7" w:rsidP="003639D2">
    <w:pPr>
      <w:pStyle w:val="Header1"/>
    </w:pPr>
    <w:sdt>
      <w:sdtPr>
        <w:alias w:val="Title"/>
        <w:tag w:val=""/>
        <w:id w:val="-611985797"/>
        <w:placeholder>
          <w:docPart w:val="E713E3D7BE5E447D9E7F5DD252BDCE0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DB61B3">
          <w:t>Textual Analysis</w:t>
        </w:r>
      </w:sdtContent>
    </w:sdt>
  </w:p>
  <w:p w14:paraId="0AE575F1" w14:textId="70E61729" w:rsidR="005854DB" w:rsidRPr="005854DB" w:rsidRDefault="00EA20A7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DB61B3">
          <w:t>List of Potential Classes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76F43B13" wp14:editId="128B3AF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50E8A5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F43B1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" fillcolor="#107082" stroked="f">
              <v:fill opacity="9766f"/>
              <v:textbox inset="20mm,8mm">
                <w:txbxContent>
                  <w:p w14:paraId="7450E8A5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9F96B1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0262FC1E" wp14:editId="2A6EB635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1B3"/>
    <w:rsid w:val="0000092E"/>
    <w:rsid w:val="00000EBD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250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D7AE8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B6E5D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5438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007AB"/>
    <w:rsid w:val="00A371D8"/>
    <w:rsid w:val="00A630FD"/>
    <w:rsid w:val="00A67285"/>
    <w:rsid w:val="00A74908"/>
    <w:rsid w:val="00A91213"/>
    <w:rsid w:val="00A93BFE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4728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7000A"/>
    <w:rsid w:val="00CA1027"/>
    <w:rsid w:val="00CA61D8"/>
    <w:rsid w:val="00CC137B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B61B3"/>
    <w:rsid w:val="00DB73A1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20A7"/>
    <w:rsid w:val="00EA431D"/>
    <w:rsid w:val="00EC4BCD"/>
    <w:rsid w:val="00ED2DC3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C5AFA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E30CF3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%20Johannes%20Aru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478322223AF4A7F82F1ACA97357A9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2140A1-51BF-4CA6-84AB-44CAAE38CB84}"/>
      </w:docPartPr>
      <w:docPartBody>
        <w:p w:rsidR="00A54592" w:rsidRDefault="003C7F9A">
          <w:pPr>
            <w:pStyle w:val="3478322223AF4A7F82F1ACA97357A9A5"/>
          </w:pPr>
          <w:r w:rsidRPr="003639D2">
            <w:t>OFFICE-BASED AGENCY</w:t>
          </w:r>
        </w:p>
      </w:docPartBody>
    </w:docPart>
    <w:docPart>
      <w:docPartPr>
        <w:name w:val="A0355CF22FB34C2E8567AB08DDC0A7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47D70E-80F6-4768-ADA8-C8DDEA6979E8}"/>
      </w:docPartPr>
      <w:docPartBody>
        <w:p w:rsidR="00A54592" w:rsidRDefault="003C7F9A">
          <w:pPr>
            <w:pStyle w:val="A0355CF22FB34C2E8567AB08DDC0A7DA"/>
          </w:pPr>
          <w:r w:rsidRPr="003639D2">
            <w:t>Startup Checklist</w:t>
          </w:r>
        </w:p>
      </w:docPartBody>
    </w:docPart>
    <w:docPart>
      <w:docPartPr>
        <w:name w:val="E713E3D7BE5E447D9E7F5DD252BDCE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18BDC-2EA2-48F6-A257-99307231703B}"/>
      </w:docPartPr>
      <w:docPartBody>
        <w:p w:rsidR="00A54592" w:rsidRDefault="003C7F9A">
          <w:pPr>
            <w:pStyle w:val="E713E3D7BE5E447D9E7F5DD252BDCE03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F9A"/>
    <w:rsid w:val="003C7F9A"/>
    <w:rsid w:val="00A54592"/>
    <w:rsid w:val="00D5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478322223AF4A7F82F1ACA97357A9A5">
    <w:name w:val="3478322223AF4A7F82F1ACA97357A9A5"/>
  </w:style>
  <w:style w:type="paragraph" w:customStyle="1" w:styleId="A0355CF22FB34C2E8567AB08DDC0A7DA">
    <w:name w:val="A0355CF22FB34C2E8567AB08DDC0A7DA"/>
  </w:style>
  <w:style w:type="paragraph" w:customStyle="1" w:styleId="E713E3D7BE5E447D9E7F5DD252BDCE03">
    <w:name w:val="E713E3D7BE5E447D9E7F5DD252BDCE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C:\Users\Paul Johannes Aru\AppData\Roaming\Microsoft\Templates\Small business startup checklist.dotx</Template>
  <TotalTime>0</TotalTime>
  <Pages>2</Pages>
  <Words>233</Words>
  <Characters>1274</Characters>
  <Application>Microsoft Office Word</Application>
  <DocSecurity>0</DocSecurity>
  <Lines>35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Textual Analysis</dc:title>
  <dc:subject/>
  <dc:creator/>
  <cp:keywords/>
  <dc:description/>
  <cp:lastModifiedBy/>
  <cp:revision>1</cp:revision>
  <dcterms:created xsi:type="dcterms:W3CDTF">2021-04-17T09:28:00Z</dcterms:created>
  <dcterms:modified xsi:type="dcterms:W3CDTF">2021-04-17T09:28:00Z</dcterms:modified>
  <cp:contentStatus>List of Potential Classes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